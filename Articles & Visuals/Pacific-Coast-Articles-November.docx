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6DDE8" w:themeColor="accent5" w:themeTint="66"/>
  <w:body>
    <w:p w14:paraId="6C6B8AAD" w14:textId="77777777" w:rsidR="00E60FA1" w:rsidRDefault="00D97F81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74B3F8DE" wp14:editId="6B5D29E1">
                <wp:simplePos x="0" y="0"/>
                <wp:positionH relativeFrom="column">
                  <wp:posOffset>3569677</wp:posOffset>
                </wp:positionH>
                <wp:positionV relativeFrom="paragraph">
                  <wp:posOffset>1577926</wp:posOffset>
                </wp:positionV>
                <wp:extent cx="2630658" cy="6365631"/>
                <wp:effectExtent l="0" t="0" r="17780" b="16510"/>
                <wp:wrapNone/>
                <wp:docPr id="1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0658" cy="63656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9791E" w14:textId="4A76B013" w:rsidR="006961AE" w:rsidRPr="00787264" w:rsidRDefault="006961AE" w:rsidP="006961AE">
                            <w:pPr>
                              <w:jc w:val="center"/>
                              <w:rPr>
                                <w:b/>
                                <w:bCs/>
                                <w:color w:val="F79646" w:themeColor="accent6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79646" w:themeColor="accent6"/>
                                <w:sz w:val="32"/>
                                <w:szCs w:val="32"/>
                                <w:u w:val="single"/>
                              </w:rPr>
                              <w:t>Red Ribbon Week</w:t>
                            </w:r>
                          </w:p>
                          <w:p w14:paraId="7E2871ED" w14:textId="4CABB2FD" w:rsidR="006961AE" w:rsidRPr="000E157C" w:rsidRDefault="006961AE" w:rsidP="006961AE">
                            <w:pPr>
                              <w:jc w:val="center"/>
                              <w:rPr>
                                <w:b/>
                                <w:bCs/>
                                <w:color w:val="F79646" w:themeColor="accent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79646" w:themeColor="accent6"/>
                                <w:sz w:val="32"/>
                                <w:szCs w:val="32"/>
                              </w:rPr>
                              <w:t>October 26th</w:t>
                            </w:r>
                            <w:r w:rsidRPr="000E157C">
                              <w:rPr>
                                <w:b/>
                                <w:bCs/>
                                <w:color w:val="F79646" w:themeColor="accent6"/>
                                <w:sz w:val="32"/>
                                <w:szCs w:val="32"/>
                              </w:rPr>
                              <w:t>, 2020</w:t>
                            </w:r>
                          </w:p>
                          <w:p w14:paraId="70A77F04" w14:textId="77777777" w:rsidR="006961AE" w:rsidRDefault="006961AE" w:rsidP="006961A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  <w:p w14:paraId="64C0A846" w14:textId="5C436928" w:rsidR="006961AE" w:rsidRDefault="006961AE" w:rsidP="006961AE">
                            <w:pPr>
                              <w:spacing w:line="480" w:lineRule="auto"/>
                            </w:pPr>
                            <w:r>
                              <w:t xml:space="preserve">     </w:t>
                            </w:r>
                            <w:r>
                              <w:t>From October 26</w:t>
                            </w:r>
                            <w:r w:rsidRPr="006961AE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>-31</w:t>
                            </w:r>
                            <w:r w:rsidRPr="006961AE">
                              <w:rPr>
                                <w:vertAlign w:val="superscript"/>
                              </w:rPr>
                              <w:t>st</w:t>
                            </w:r>
                            <w:r w:rsidRPr="00787264">
                              <w:t>, 2020, Key Club members</w:t>
                            </w:r>
                            <w:r w:rsidR="00894289">
                              <w:t xml:space="preserve"> </w:t>
                            </w:r>
                            <w:r w:rsidR="00E67A38">
                              <w:t xml:space="preserve">digitally </w:t>
                            </w:r>
                            <w:r w:rsidR="00894289">
                              <w:t>participated</w:t>
                            </w:r>
                            <w:r w:rsidR="008576A3">
                              <w:t xml:space="preserve"> in Red Ribbon Week</w:t>
                            </w:r>
                            <w:r w:rsidR="00E67A38">
                              <w:t xml:space="preserve"> </w:t>
                            </w:r>
                            <w:r w:rsidR="00707831">
                              <w:t xml:space="preserve">by dressing up to </w:t>
                            </w:r>
                            <w:r w:rsidR="00B347F1">
                              <w:t>drug-prevention themes</w:t>
                            </w:r>
                            <w:r w:rsidR="00707831">
                              <w:t xml:space="preserve">. </w:t>
                            </w:r>
                            <w:r>
                              <w:t xml:space="preserve">Key Clubbers </w:t>
                            </w:r>
                            <w:r w:rsidR="00EF5BA9">
                              <w:t xml:space="preserve">posted and sent us pictures of themselves </w:t>
                            </w:r>
                            <w:r w:rsidR="00F2691C">
                              <w:t>supporting</w:t>
                            </w:r>
                            <w:r w:rsidR="00EF5BA9">
                              <w:t xml:space="preserve"> the cause through following the themes </w:t>
                            </w:r>
                            <w:r w:rsidR="00C824C8">
                              <w:t xml:space="preserve">our member representative, Claire Munch, created. </w:t>
                            </w:r>
                          </w:p>
                          <w:p w14:paraId="4E046DF4" w14:textId="55711ED3" w:rsidR="006961AE" w:rsidRDefault="006961AE" w:rsidP="006961AE">
                            <w:pPr>
                              <w:spacing w:line="480" w:lineRule="auto"/>
                            </w:pPr>
                            <w:r>
                              <w:t xml:space="preserve">     Above</w:t>
                            </w:r>
                            <w:r w:rsidRPr="00787264">
                              <w:t xml:space="preserve"> </w:t>
                            </w:r>
                            <w:r w:rsidR="00C824C8">
                              <w:t>is the list of Red Ribbon Week themes</w:t>
                            </w:r>
                            <w:r w:rsidR="00E47233">
                              <w:t>,</w:t>
                            </w:r>
                            <w:r w:rsidR="001A71EB">
                              <w:t xml:space="preserve"> </w:t>
                            </w:r>
                            <w:r w:rsidRPr="00787264">
                              <w:t>created by</w:t>
                            </w:r>
                            <w:r w:rsidR="00C824C8">
                              <w:t xml:space="preserve"> Club Member</w:t>
                            </w:r>
                            <w:r w:rsidR="00502E88">
                              <w:t>,</w:t>
                            </w:r>
                            <w:r w:rsidR="00C824C8">
                              <w:t xml:space="preserve"> Claire Munch. </w:t>
                            </w:r>
                            <w:r>
                              <w:t xml:space="preserve">Below is an image of </w:t>
                            </w:r>
                            <w:r w:rsidR="005E413C">
                              <w:t>President Grace Davenport’s post, representing the theme for Day 1</w:t>
                            </w:r>
                            <w:r w:rsidR="005E224A">
                              <w:t>,</w:t>
                            </w:r>
                            <w:r w:rsidR="00AD1E48">
                              <w:t xml:space="preserve"> Monday</w:t>
                            </w:r>
                            <w:r w:rsidR="00C441F8">
                              <w:t>, October 26th</w:t>
                            </w:r>
                            <w:r w:rsidR="005E413C">
                              <w:t>.</w:t>
                            </w:r>
                          </w:p>
                          <w:p w14:paraId="1AFB1265" w14:textId="77777777" w:rsidR="006961AE" w:rsidRPr="00260161" w:rsidRDefault="006961AE" w:rsidP="006961A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0161">
                              <w:rPr>
                                <w:b/>
                                <w:bCs/>
                              </w:rPr>
                              <w:t>Keana Redfearn</w:t>
                            </w:r>
                          </w:p>
                          <w:p w14:paraId="2CFD5D9F" w14:textId="77777777" w:rsidR="006961AE" w:rsidRPr="00260161" w:rsidRDefault="006961AE" w:rsidP="006961AE">
                            <w:pPr>
                              <w:rPr>
                                <w:b/>
                                <w:bCs/>
                                <w:color w:val="F79646" w:themeColor="accent6"/>
                              </w:rPr>
                            </w:pPr>
                            <w:r w:rsidRPr="00260161">
                              <w:rPr>
                                <w:b/>
                                <w:bCs/>
                                <w:color w:val="F79646" w:themeColor="accent6"/>
                              </w:rPr>
                              <w:t>(PCHS Editor</w:t>
                            </w:r>
                            <w:r>
                              <w:rPr>
                                <w:b/>
                                <w:bCs/>
                                <w:color w:val="F79646" w:themeColor="accent6"/>
                              </w:rPr>
                              <w:t xml:space="preserve"> 2020-2021</w:t>
                            </w:r>
                            <w:r w:rsidRPr="00260161">
                              <w:rPr>
                                <w:b/>
                                <w:bCs/>
                                <w:color w:val="F79646" w:themeColor="accent6"/>
                              </w:rPr>
                              <w:t>)</w:t>
                            </w:r>
                          </w:p>
                          <w:p w14:paraId="0EFD67B1" w14:textId="77777777" w:rsidR="006961AE" w:rsidRDefault="006961AE" w:rsidP="006961AE"/>
                          <w:p w14:paraId="42DB33A2" w14:textId="77777777" w:rsidR="00C575C3" w:rsidRDefault="00C575C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B3F8DE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281.1pt;margin-top:124.25pt;width:207.15pt;height:501.25pt;z-index:-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">
                <v:textbox>
                  <w:txbxContent>
                    <w:p w14:paraId="7B79791E" w14:textId="4A76B013" w:rsidR="006961AE" w:rsidRPr="00787264" w:rsidRDefault="006961AE" w:rsidP="006961AE">
                      <w:pPr>
                        <w:jc w:val="center"/>
                        <w:rPr>
                          <w:b/>
                          <w:bCs/>
                          <w:color w:val="F79646" w:themeColor="accent6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F79646" w:themeColor="accent6"/>
                          <w:sz w:val="32"/>
                          <w:szCs w:val="32"/>
                          <w:u w:val="single"/>
                        </w:rPr>
                        <w:t>Red Ribbon Week</w:t>
                      </w:r>
                    </w:p>
                    <w:p w14:paraId="7E2871ED" w14:textId="4CABB2FD" w:rsidR="006961AE" w:rsidRPr="000E157C" w:rsidRDefault="006961AE" w:rsidP="006961AE">
                      <w:pPr>
                        <w:jc w:val="center"/>
                        <w:rPr>
                          <w:b/>
                          <w:bCs/>
                          <w:color w:val="F79646" w:themeColor="accent6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79646" w:themeColor="accent6"/>
                          <w:sz w:val="32"/>
                          <w:szCs w:val="32"/>
                        </w:rPr>
                        <w:t>October 26th</w:t>
                      </w:r>
                      <w:r w:rsidRPr="000E157C">
                        <w:rPr>
                          <w:b/>
                          <w:bCs/>
                          <w:color w:val="F79646" w:themeColor="accent6"/>
                          <w:sz w:val="32"/>
                          <w:szCs w:val="32"/>
                        </w:rPr>
                        <w:t>, 2020</w:t>
                      </w:r>
                    </w:p>
                    <w:p w14:paraId="70A77F04" w14:textId="77777777" w:rsidR="006961AE" w:rsidRDefault="006961AE" w:rsidP="006961A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</w:p>
                    <w:p w14:paraId="64C0A846" w14:textId="5C436928" w:rsidR="006961AE" w:rsidRDefault="006961AE" w:rsidP="006961AE">
                      <w:pPr>
                        <w:spacing w:line="480" w:lineRule="auto"/>
                      </w:pPr>
                      <w:r>
                        <w:t xml:space="preserve">     </w:t>
                      </w:r>
                      <w:r>
                        <w:t>From October 26</w:t>
                      </w:r>
                      <w:r w:rsidRPr="006961AE">
                        <w:rPr>
                          <w:vertAlign w:val="superscript"/>
                        </w:rPr>
                        <w:t>th</w:t>
                      </w:r>
                      <w:r>
                        <w:t>-31</w:t>
                      </w:r>
                      <w:r w:rsidRPr="006961AE">
                        <w:rPr>
                          <w:vertAlign w:val="superscript"/>
                        </w:rPr>
                        <w:t>st</w:t>
                      </w:r>
                      <w:r w:rsidRPr="00787264">
                        <w:t>, 2020, Key Club members</w:t>
                      </w:r>
                      <w:r w:rsidR="00894289">
                        <w:t xml:space="preserve"> </w:t>
                      </w:r>
                      <w:r w:rsidR="00E67A38">
                        <w:t xml:space="preserve">digitally </w:t>
                      </w:r>
                      <w:r w:rsidR="00894289">
                        <w:t>participated</w:t>
                      </w:r>
                      <w:r w:rsidR="008576A3">
                        <w:t xml:space="preserve"> in Red Ribbon Week</w:t>
                      </w:r>
                      <w:r w:rsidR="00E67A38">
                        <w:t xml:space="preserve"> </w:t>
                      </w:r>
                      <w:r w:rsidR="00707831">
                        <w:t xml:space="preserve">by dressing up to </w:t>
                      </w:r>
                      <w:r w:rsidR="00B347F1">
                        <w:t>drug-prevention themes</w:t>
                      </w:r>
                      <w:r w:rsidR="00707831">
                        <w:t xml:space="preserve">. </w:t>
                      </w:r>
                      <w:r>
                        <w:t xml:space="preserve">Key Clubbers </w:t>
                      </w:r>
                      <w:r w:rsidR="00EF5BA9">
                        <w:t xml:space="preserve">posted and sent us pictures of themselves </w:t>
                      </w:r>
                      <w:r w:rsidR="00F2691C">
                        <w:t>supporting</w:t>
                      </w:r>
                      <w:r w:rsidR="00EF5BA9">
                        <w:t xml:space="preserve"> the cause through following the themes </w:t>
                      </w:r>
                      <w:r w:rsidR="00C824C8">
                        <w:t xml:space="preserve">our member representative, Claire Munch, created. </w:t>
                      </w:r>
                    </w:p>
                    <w:p w14:paraId="4E046DF4" w14:textId="55711ED3" w:rsidR="006961AE" w:rsidRDefault="006961AE" w:rsidP="006961AE">
                      <w:pPr>
                        <w:spacing w:line="480" w:lineRule="auto"/>
                      </w:pPr>
                      <w:r>
                        <w:t xml:space="preserve">     Above</w:t>
                      </w:r>
                      <w:r w:rsidRPr="00787264">
                        <w:t xml:space="preserve"> </w:t>
                      </w:r>
                      <w:r w:rsidR="00C824C8">
                        <w:t>is the list of Red Ribbon Week themes</w:t>
                      </w:r>
                      <w:r w:rsidR="00E47233">
                        <w:t>,</w:t>
                      </w:r>
                      <w:r w:rsidR="001A71EB">
                        <w:t xml:space="preserve"> </w:t>
                      </w:r>
                      <w:r w:rsidRPr="00787264">
                        <w:t>created by</w:t>
                      </w:r>
                      <w:r w:rsidR="00C824C8">
                        <w:t xml:space="preserve"> Club Member</w:t>
                      </w:r>
                      <w:r w:rsidR="00502E88">
                        <w:t>,</w:t>
                      </w:r>
                      <w:r w:rsidR="00C824C8">
                        <w:t xml:space="preserve"> Claire Munch. </w:t>
                      </w:r>
                      <w:r>
                        <w:t xml:space="preserve">Below is an image of </w:t>
                      </w:r>
                      <w:r w:rsidR="005E413C">
                        <w:t>President Grace Davenport’s post, representing the theme for Day 1</w:t>
                      </w:r>
                      <w:r w:rsidR="005E224A">
                        <w:t>,</w:t>
                      </w:r>
                      <w:r w:rsidR="00AD1E48">
                        <w:t xml:space="preserve"> Monday</w:t>
                      </w:r>
                      <w:r w:rsidR="00C441F8">
                        <w:t>, October 26th</w:t>
                      </w:r>
                      <w:r w:rsidR="005E413C">
                        <w:t>.</w:t>
                      </w:r>
                    </w:p>
                    <w:p w14:paraId="1AFB1265" w14:textId="77777777" w:rsidR="006961AE" w:rsidRPr="00260161" w:rsidRDefault="006961AE" w:rsidP="006961AE">
                      <w:pPr>
                        <w:rPr>
                          <w:b/>
                          <w:bCs/>
                        </w:rPr>
                      </w:pPr>
                      <w:r w:rsidRPr="00260161">
                        <w:rPr>
                          <w:b/>
                          <w:bCs/>
                        </w:rPr>
                        <w:t>Keana Redfearn</w:t>
                      </w:r>
                    </w:p>
                    <w:p w14:paraId="2CFD5D9F" w14:textId="77777777" w:rsidR="006961AE" w:rsidRPr="00260161" w:rsidRDefault="006961AE" w:rsidP="006961AE">
                      <w:pPr>
                        <w:rPr>
                          <w:b/>
                          <w:bCs/>
                          <w:color w:val="F79646" w:themeColor="accent6"/>
                        </w:rPr>
                      </w:pPr>
                      <w:r w:rsidRPr="00260161">
                        <w:rPr>
                          <w:b/>
                          <w:bCs/>
                          <w:color w:val="F79646" w:themeColor="accent6"/>
                        </w:rPr>
                        <w:t>(PCHS Editor</w:t>
                      </w:r>
                      <w:r>
                        <w:rPr>
                          <w:b/>
                          <w:bCs/>
                          <w:color w:val="F79646" w:themeColor="accent6"/>
                        </w:rPr>
                        <w:t xml:space="preserve"> 2020-2021</w:t>
                      </w:r>
                      <w:r w:rsidRPr="00260161">
                        <w:rPr>
                          <w:b/>
                          <w:bCs/>
                          <w:color w:val="F79646" w:themeColor="accent6"/>
                        </w:rPr>
                        <w:t>)</w:t>
                      </w:r>
                    </w:p>
                    <w:p w14:paraId="0EFD67B1" w14:textId="77777777" w:rsidR="006961AE" w:rsidRDefault="006961AE" w:rsidP="006961AE"/>
                    <w:p w14:paraId="42DB33A2" w14:textId="77777777" w:rsidR="00C575C3" w:rsidRDefault="00C575C3"/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98688" behindDoc="0" locked="0" layoutInCell="1" allowOverlap="1" wp14:anchorId="609C6763" wp14:editId="6B373C98">
            <wp:simplePos x="0" y="0"/>
            <wp:positionH relativeFrom="column">
              <wp:posOffset>5252160</wp:posOffset>
            </wp:positionH>
            <wp:positionV relativeFrom="paragraph">
              <wp:posOffset>524510</wp:posOffset>
            </wp:positionV>
            <wp:extent cx="874058" cy="874058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fish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058" cy="874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411C882F" wp14:editId="3133E8C8">
                <wp:simplePos x="0" y="0"/>
                <wp:positionH relativeFrom="column">
                  <wp:posOffset>-788035</wp:posOffset>
                </wp:positionH>
                <wp:positionV relativeFrom="paragraph">
                  <wp:posOffset>4939030</wp:posOffset>
                </wp:positionV>
                <wp:extent cx="4117340" cy="2842260"/>
                <wp:effectExtent l="0" t="0" r="16510" b="15240"/>
                <wp:wrapNone/>
                <wp:docPr id="1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7340" cy="284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F656E" w14:textId="6141AE6D" w:rsidR="00C575C3" w:rsidRPr="00A95AE5" w:rsidRDefault="001129BE" w:rsidP="003D623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CD68E2" wp14:editId="2479D421">
                                  <wp:extent cx="1849902" cy="2741930"/>
                                  <wp:effectExtent l="0" t="0" r="0" b="1270"/>
                                  <wp:docPr id="3" name="Picture 3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8212" cy="2754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C882F" id="Text Box 30" o:spid="_x0000_s1027" type="#_x0000_t202" style="position:absolute;margin-left:-62.05pt;margin-top:388.9pt;width:324.2pt;height:223.8pt;z-index:-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">
                <v:textbox>
                  <w:txbxContent>
                    <w:p w14:paraId="59EF656E" w14:textId="6141AE6D" w:rsidR="00C575C3" w:rsidRPr="00A95AE5" w:rsidRDefault="001129BE" w:rsidP="003D623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CD68E2" wp14:editId="2479D421">
                            <wp:extent cx="1849902" cy="2741930"/>
                            <wp:effectExtent l="0" t="0" r="0" b="1270"/>
                            <wp:docPr id="3" name="Picture 3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Text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58212" cy="27542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0A6FDCF2" wp14:editId="401E3F65">
                <wp:simplePos x="0" y="0"/>
                <wp:positionH relativeFrom="column">
                  <wp:posOffset>-806525</wp:posOffset>
                </wp:positionH>
                <wp:positionV relativeFrom="paragraph">
                  <wp:posOffset>1640392</wp:posOffset>
                </wp:positionV>
                <wp:extent cx="4117340" cy="2943225"/>
                <wp:effectExtent l="0" t="0" r="16510" b="28575"/>
                <wp:wrapNone/>
                <wp:docPr id="1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7340" cy="294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6B614" w14:textId="7DB6AFDD" w:rsidR="00C575C3" w:rsidRPr="00A95AE5" w:rsidRDefault="001129BE" w:rsidP="003D623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85BD79" wp14:editId="2AFEE97B">
                                  <wp:extent cx="3055620" cy="2842895"/>
                                  <wp:effectExtent l="0" t="0" r="0" b="0"/>
                                  <wp:docPr id="1" name="Picture 1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5620" cy="2842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FDCF2" id="Text Box 29" o:spid="_x0000_s1028" type="#_x0000_t202" style="position:absolute;margin-left:-63.5pt;margin-top:129.15pt;width:324.2pt;height:231.75pt;z-index:-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">
                <v:textbox>
                  <w:txbxContent>
                    <w:p w14:paraId="0526B614" w14:textId="7DB6AFDD" w:rsidR="00C575C3" w:rsidRPr="00A95AE5" w:rsidRDefault="001129BE" w:rsidP="003D623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85BD79" wp14:editId="2AFEE97B">
                            <wp:extent cx="3055620" cy="2842895"/>
                            <wp:effectExtent l="0" t="0" r="0" b="0"/>
                            <wp:docPr id="1" name="Picture 1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Text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5620" cy="2842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4832" behindDoc="1" locked="0" layoutInCell="1" allowOverlap="1" wp14:anchorId="2C873CBA" wp14:editId="5B316364">
                <wp:simplePos x="0" y="0"/>
                <wp:positionH relativeFrom="column">
                  <wp:posOffset>-1216735</wp:posOffset>
                </wp:positionH>
                <wp:positionV relativeFrom="paragraph">
                  <wp:posOffset>7978663</wp:posOffset>
                </wp:positionV>
                <wp:extent cx="7886700" cy="914400"/>
                <wp:effectExtent l="0" t="1733550" r="0" b="1733550"/>
                <wp:wrapNone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86700" cy="914400"/>
                        </a:xfrm>
                        <a:custGeom>
                          <a:avLst/>
                          <a:gdLst>
                            <a:gd name="T0" fmla="*/ 12240 w 12420"/>
                            <a:gd name="T1" fmla="*/ 0 h 1260"/>
                            <a:gd name="T2" fmla="*/ 11520 w 12420"/>
                            <a:gd name="T3" fmla="*/ 180 h 1260"/>
                            <a:gd name="T4" fmla="*/ 0 w 12420"/>
                            <a:gd name="T5" fmla="*/ 180 h 1260"/>
                            <a:gd name="T6" fmla="*/ 0 w 12420"/>
                            <a:gd name="T7" fmla="*/ 1260 h 1260"/>
                            <a:gd name="T8" fmla="*/ 12420 w 12420"/>
                            <a:gd name="T9" fmla="*/ 1260 h 1260"/>
                            <a:gd name="T10" fmla="*/ 12420 w 12420"/>
                            <a:gd name="T11" fmla="*/ 0 h 1260"/>
                            <a:gd name="T12" fmla="*/ 12240 w 12420"/>
                            <a:gd name="T13" fmla="*/ 0 h 12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2420" h="1260">
                              <a:moveTo>
                                <a:pt x="12240" y="0"/>
                              </a:moveTo>
                              <a:lnTo>
                                <a:pt x="11520" y="180"/>
                              </a:lnTo>
                              <a:lnTo>
                                <a:pt x="0" y="180"/>
                              </a:lnTo>
                              <a:lnTo>
                                <a:pt x="0" y="1260"/>
                              </a:lnTo>
                              <a:lnTo>
                                <a:pt x="12420" y="1260"/>
                              </a:lnTo>
                              <a:lnTo>
                                <a:pt x="12420" y="0"/>
                              </a:lnTo>
                              <a:lnTo>
                                <a:pt x="1224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9FDCA" id="Freeform: Shape 2" o:spid="_x0000_s1026" style="position:absolute;margin-left:-95.8pt;margin-top:628.25pt;width:621pt;height:1in;z-index:-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2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" path="m12240,r-720,180l,180,,1260r12420,l12420,r-180,xe" fillcolor="#f79646 [3209]" stroked="f">
                <v:path arrowok="t" o:connecttype="custom" o:connectlocs="7772400,0;7315200,130629;0,130629;0,914400;7886700,914400;7886700,0;7772400,0" o:connectangles="0,0,0,0,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10BEE509" wp14:editId="06654312">
                <wp:simplePos x="0" y="0"/>
                <wp:positionH relativeFrom="column">
                  <wp:posOffset>-873311</wp:posOffset>
                </wp:positionH>
                <wp:positionV relativeFrom="paragraph">
                  <wp:posOffset>675117</wp:posOffset>
                </wp:positionV>
                <wp:extent cx="6067425" cy="533400"/>
                <wp:effectExtent l="0" t="0" r="9525" b="0"/>
                <wp:wrapNone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533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888DA" w14:textId="23F5535B" w:rsidR="002534C1" w:rsidRPr="00D97F81" w:rsidRDefault="001129BE" w:rsidP="000B5E8F">
                            <w:pPr>
                              <w:jc w:val="center"/>
                              <w:rPr>
                                <w:rFonts w:ascii="Century Gothic" w:hAnsi="Century Gothic"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52"/>
                                <w:szCs w:val="52"/>
                              </w:rPr>
                              <w:t>Red Ribbon Week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E509" id="Text Box 8" o:spid="_x0000_s1029" type="#_x0000_t202" style="position:absolute;margin-left:-68.75pt;margin-top:53.15pt;width:477.75pt;height:42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" fillcolor="black" stroked="f">
                <v:textbox>
                  <w:txbxContent>
                    <w:p w14:paraId="2F9888DA" w14:textId="23F5535B" w:rsidR="002534C1" w:rsidRPr="00D97F81" w:rsidRDefault="001129BE" w:rsidP="000B5E8F">
                      <w:pPr>
                        <w:jc w:val="center"/>
                        <w:rPr>
                          <w:rFonts w:ascii="Century Gothic" w:hAnsi="Century Gothic"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52"/>
                          <w:szCs w:val="52"/>
                        </w:rPr>
                        <w:t>Red Ribbon Week</w:t>
                      </w:r>
                    </w:p>
                  </w:txbxContent>
                </v:textbox>
              </v:shape>
            </w:pict>
          </mc:Fallback>
        </mc:AlternateContent>
      </w:r>
      <w:r w:rsidR="00CC302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75CAB0E0" wp14:editId="7BF06913">
                <wp:simplePos x="0" y="0"/>
                <wp:positionH relativeFrom="column">
                  <wp:posOffset>-1156446</wp:posOffset>
                </wp:positionH>
                <wp:positionV relativeFrom="paragraph">
                  <wp:posOffset>119230</wp:posOffset>
                </wp:positionV>
                <wp:extent cx="7278482" cy="405951"/>
                <wp:effectExtent l="0" t="0" r="0" b="0"/>
                <wp:wrapNone/>
                <wp:docPr id="2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8482" cy="405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B1FB4B" w14:textId="546FC28A" w:rsidR="00405839" w:rsidRPr="00D97F81" w:rsidRDefault="00D16BEA" w:rsidP="00D97F81">
                            <w:pPr>
                              <w:jc w:val="right"/>
                              <w:rPr>
                                <w:rFonts w:ascii="Century Gothic" w:hAnsi="Century Gothic"/>
                                <w:b/>
                                <w:color w:val="FFFFFF"/>
                                <w:sz w:val="28"/>
                              </w:rPr>
                            </w:pPr>
                            <w:sdt>
                              <w:sdtPr>
                                <w:rPr>
                                  <w:rFonts w:ascii="Century Gothic" w:hAnsi="Century Gothic"/>
                                  <w:b/>
                                  <w:color w:val="FFFFFF"/>
                                  <w:sz w:val="28"/>
                                </w:rPr>
                                <w:id w:val="-1286428496"/>
                                <w:placeholder>
                                  <w:docPart w:val="6FFA96313DD3443E9EAB7B42B50382AC"/>
                                </w:placeholder>
                              </w:sdtPr>
                              <w:sdtEndPr/>
                              <w:sdtContent>
                                <w:r w:rsidR="001129BE">
                                  <w:rPr>
                                    <w:rFonts w:ascii="Century Gothic" w:hAnsi="Century Gothic"/>
                                    <w:b/>
                                    <w:color w:val="FFFFFF"/>
                                    <w:sz w:val="28"/>
                                  </w:rPr>
                                  <w:t>PACIFIC COAST HIGH SCHOOL</w:t>
                                </w:r>
                              </w:sdtContent>
                            </w:sdt>
                            <w:r w:rsidR="00D04F01" w:rsidRPr="00D97F81">
                              <w:rPr>
                                <w:rFonts w:ascii="Century Gothic" w:hAnsi="Century Gothic"/>
                                <w:b/>
                                <w:color w:val="FFFFFF"/>
                                <w:sz w:val="28"/>
                              </w:rPr>
                              <w:t xml:space="preserve"> | DIVISION 4</w:t>
                            </w:r>
                            <w:r w:rsidR="00115FC2">
                              <w:rPr>
                                <w:rFonts w:ascii="Century Gothic" w:hAnsi="Century Gothic"/>
                                <w:b/>
                                <w:color w:val="FFFFFF"/>
                                <w:sz w:val="28"/>
                              </w:rPr>
                              <w:t xml:space="preserve"> </w:t>
                            </w:r>
                            <w:r w:rsidR="00D04F01" w:rsidRPr="00D97F81">
                              <w:rPr>
                                <w:rFonts w:ascii="Century Gothic" w:hAnsi="Century Gothic"/>
                                <w:b/>
                                <w:color w:val="FFFFFF"/>
                                <w:sz w:val="28"/>
                              </w:rPr>
                              <w:t>E</w:t>
                            </w:r>
                            <w:r w:rsidR="00F47F61" w:rsidRPr="00D97F81">
                              <w:rPr>
                                <w:rFonts w:ascii="Century Gothic" w:hAnsi="Century Gothic"/>
                                <w:b/>
                                <w:color w:val="FFFFFF"/>
                                <w:sz w:val="28"/>
                              </w:rPr>
                              <w:t>AST</w:t>
                            </w:r>
                            <w:r w:rsidR="00107855" w:rsidRPr="00D97F81">
                              <w:rPr>
                                <w:rFonts w:ascii="Century Gothic" w:hAnsi="Century Gothic"/>
                                <w:b/>
                                <w:color w:val="FFFFFF"/>
                                <w:sz w:val="28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rFonts w:ascii="Century Gothic" w:hAnsi="Century Gothic"/>
                                  <w:b/>
                                  <w:color w:val="FFFFFF"/>
                                  <w:sz w:val="28"/>
                                </w:rPr>
                                <w:id w:val="-695931265"/>
                                <w:placeholder>
                                  <w:docPart w:val="6FFA96313DD3443E9EAB7B42B50382AC"/>
                                </w:placeholder>
                              </w:sdtPr>
                              <w:sdtEndPr/>
                              <w:sdtContent>
                                <w:r w:rsidR="001129BE">
                                  <w:rPr>
                                    <w:rFonts w:ascii="Century Gothic" w:hAnsi="Century Gothic"/>
                                    <w:b/>
                                    <w:color w:val="FFFFFF"/>
                                    <w:sz w:val="28"/>
                                  </w:rPr>
                                  <w:t>NOVEMBER 2020</w:t>
                                </w:r>
                              </w:sdtContent>
                            </w:sdt>
                          </w:p>
                          <w:p w14:paraId="090244BD" w14:textId="77777777" w:rsidR="00F47F61" w:rsidRPr="00D97F81" w:rsidRDefault="00F47F61" w:rsidP="003D623C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AB0E0" id="Text Box 6" o:spid="_x0000_s1030" type="#_x0000_t202" style="position:absolute;margin-left:-91.05pt;margin-top:9.4pt;width:573.1pt;height:31.95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" filled="f" stroked="f">
                <v:textbox>
                  <w:txbxContent>
                    <w:p w14:paraId="2AB1FB4B" w14:textId="546FC28A" w:rsidR="00405839" w:rsidRPr="00D97F81" w:rsidRDefault="00D16BEA" w:rsidP="00D97F81">
                      <w:pPr>
                        <w:jc w:val="right"/>
                        <w:rPr>
                          <w:rFonts w:ascii="Century Gothic" w:hAnsi="Century Gothic"/>
                          <w:b/>
                          <w:color w:val="FFFFFF"/>
                          <w:sz w:val="28"/>
                        </w:rPr>
                      </w:pPr>
                      <w:sdt>
                        <w:sdtPr>
                          <w:rPr>
                            <w:rFonts w:ascii="Century Gothic" w:hAnsi="Century Gothic"/>
                            <w:b/>
                            <w:color w:val="FFFFFF"/>
                            <w:sz w:val="28"/>
                          </w:rPr>
                          <w:id w:val="-1286428496"/>
                          <w:placeholder>
                            <w:docPart w:val="6FFA96313DD3443E9EAB7B42B50382AC"/>
                          </w:placeholder>
                        </w:sdtPr>
                        <w:sdtEndPr/>
                        <w:sdtContent>
                          <w:r w:rsidR="001129BE">
                            <w:rPr>
                              <w:rFonts w:ascii="Century Gothic" w:hAnsi="Century Gothic"/>
                              <w:b/>
                              <w:color w:val="FFFFFF"/>
                              <w:sz w:val="28"/>
                            </w:rPr>
                            <w:t>PACIFIC COAST HIGH SCHOOL</w:t>
                          </w:r>
                        </w:sdtContent>
                      </w:sdt>
                      <w:r w:rsidR="00D04F01" w:rsidRPr="00D97F81">
                        <w:rPr>
                          <w:rFonts w:ascii="Century Gothic" w:hAnsi="Century Gothic"/>
                          <w:b/>
                          <w:color w:val="FFFFFF"/>
                          <w:sz w:val="28"/>
                        </w:rPr>
                        <w:t xml:space="preserve"> | DIVISION 4</w:t>
                      </w:r>
                      <w:r w:rsidR="00115FC2">
                        <w:rPr>
                          <w:rFonts w:ascii="Century Gothic" w:hAnsi="Century Gothic"/>
                          <w:b/>
                          <w:color w:val="FFFFFF"/>
                          <w:sz w:val="28"/>
                        </w:rPr>
                        <w:t xml:space="preserve"> </w:t>
                      </w:r>
                      <w:r w:rsidR="00D04F01" w:rsidRPr="00D97F81">
                        <w:rPr>
                          <w:rFonts w:ascii="Century Gothic" w:hAnsi="Century Gothic"/>
                          <w:b/>
                          <w:color w:val="FFFFFF"/>
                          <w:sz w:val="28"/>
                        </w:rPr>
                        <w:t>E</w:t>
                      </w:r>
                      <w:r w:rsidR="00F47F61" w:rsidRPr="00D97F81">
                        <w:rPr>
                          <w:rFonts w:ascii="Century Gothic" w:hAnsi="Century Gothic"/>
                          <w:b/>
                          <w:color w:val="FFFFFF"/>
                          <w:sz w:val="28"/>
                        </w:rPr>
                        <w:t>AST</w:t>
                      </w:r>
                      <w:r w:rsidR="00107855" w:rsidRPr="00D97F81">
                        <w:rPr>
                          <w:rFonts w:ascii="Century Gothic" w:hAnsi="Century Gothic"/>
                          <w:b/>
                          <w:color w:val="FFFFFF"/>
                          <w:sz w:val="28"/>
                        </w:rPr>
                        <w:t xml:space="preserve"> | </w:t>
                      </w:r>
                      <w:sdt>
                        <w:sdtPr>
                          <w:rPr>
                            <w:rFonts w:ascii="Century Gothic" w:hAnsi="Century Gothic"/>
                            <w:b/>
                            <w:color w:val="FFFFFF"/>
                            <w:sz w:val="28"/>
                          </w:rPr>
                          <w:id w:val="-695931265"/>
                          <w:placeholder>
                            <w:docPart w:val="6FFA96313DD3443E9EAB7B42B50382AC"/>
                          </w:placeholder>
                        </w:sdtPr>
                        <w:sdtEndPr/>
                        <w:sdtContent>
                          <w:r w:rsidR="001129BE">
                            <w:rPr>
                              <w:rFonts w:ascii="Century Gothic" w:hAnsi="Century Gothic"/>
                              <w:b/>
                              <w:color w:val="FFFFFF"/>
                              <w:sz w:val="28"/>
                            </w:rPr>
                            <w:t>NOVEMBER 2020</w:t>
                          </w:r>
                        </w:sdtContent>
                      </w:sdt>
                    </w:p>
                    <w:p w14:paraId="090244BD" w14:textId="77777777" w:rsidR="00F47F61" w:rsidRPr="00D97F81" w:rsidRDefault="00F47F61" w:rsidP="003D623C">
                      <w:pPr>
                        <w:jc w:val="center"/>
                        <w:rPr>
                          <w:rFonts w:ascii="Century Gothic" w:hAnsi="Century Gothic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5E8F">
        <w:rPr>
          <w:noProof/>
          <w:lang w:eastAsia="en-US"/>
        </w:rPr>
        <w:drawing>
          <wp:anchor distT="0" distB="0" distL="114300" distR="114300" simplePos="0" relativeHeight="251691520" behindDoc="1" locked="0" layoutInCell="1" allowOverlap="1" wp14:anchorId="50FBE6BA" wp14:editId="6ACF4BE7">
            <wp:simplePos x="0" y="0"/>
            <wp:positionH relativeFrom="column">
              <wp:posOffset>-1156111</wp:posOffset>
            </wp:positionH>
            <wp:positionV relativeFrom="paragraph">
              <wp:posOffset>64994</wp:posOffset>
            </wp:positionV>
            <wp:extent cx="7810500" cy="45974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odles (Blue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60FA1" w:rsidSect="00F92822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3ACA93" w14:textId="77777777" w:rsidR="00D16BEA" w:rsidRDefault="00D16BEA" w:rsidP="00D45FBF">
      <w:r>
        <w:separator/>
      </w:r>
    </w:p>
  </w:endnote>
  <w:endnote w:type="continuationSeparator" w:id="0">
    <w:p w14:paraId="4194C622" w14:textId="77777777" w:rsidR="00D16BEA" w:rsidRDefault="00D16BEA" w:rsidP="00D45F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C973C3" w14:textId="77777777" w:rsidR="00D45FBF" w:rsidRDefault="00D45FBF">
    <w:pPr>
      <w:pStyle w:val="Footer"/>
    </w:pPr>
  </w:p>
  <w:p w14:paraId="066AE872" w14:textId="77777777" w:rsidR="00D45FBF" w:rsidRDefault="00D45F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924F58" w14:textId="77777777" w:rsidR="00D16BEA" w:rsidRDefault="00D16BEA" w:rsidP="00D45FBF">
      <w:r>
        <w:separator/>
      </w:r>
    </w:p>
  </w:footnote>
  <w:footnote w:type="continuationSeparator" w:id="0">
    <w:p w14:paraId="75C5B2E8" w14:textId="77777777" w:rsidR="00D16BEA" w:rsidRDefault="00D16BEA" w:rsidP="00D45F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A0D150" w14:textId="77777777" w:rsidR="00D45FBF" w:rsidRDefault="000B5E8F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8752" behindDoc="1" locked="0" layoutInCell="1" allowOverlap="1" wp14:anchorId="0C7723F2" wp14:editId="51AAC385">
          <wp:simplePos x="0" y="0"/>
          <wp:positionH relativeFrom="column">
            <wp:posOffset>106680</wp:posOffset>
          </wp:positionH>
          <wp:positionV relativeFrom="paragraph">
            <wp:posOffset>-348951</wp:posOffset>
          </wp:positionV>
          <wp:extent cx="944245" cy="914400"/>
          <wp:effectExtent l="0" t="0" r="8255" b="0"/>
          <wp:wrapTight wrapText="bothSides">
            <wp:wrapPolygon edited="0">
              <wp:start x="8280" y="0"/>
              <wp:lineTo x="5665" y="1350"/>
              <wp:lineTo x="872" y="5850"/>
              <wp:lineTo x="0" y="13050"/>
              <wp:lineTo x="0" y="16200"/>
              <wp:lineTo x="7844" y="21150"/>
              <wp:lineTo x="13509" y="21150"/>
              <wp:lineTo x="21353" y="15750"/>
              <wp:lineTo x="20917" y="5850"/>
              <wp:lineTo x="15688" y="900"/>
              <wp:lineTo x="13073" y="0"/>
              <wp:lineTo x="8280" y="0"/>
            </wp:wrapPolygon>
          </wp:wrapTight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CNH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4245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w:drawing>
        <wp:anchor distT="0" distB="0" distL="114300" distR="114300" simplePos="0" relativeHeight="251638272" behindDoc="1" locked="0" layoutInCell="1" allowOverlap="1" wp14:anchorId="1F1B9F88" wp14:editId="01C3F290">
          <wp:simplePos x="0" y="0"/>
          <wp:positionH relativeFrom="column">
            <wp:posOffset>-914400</wp:posOffset>
          </wp:positionH>
          <wp:positionV relativeFrom="paragraph">
            <wp:posOffset>-294649</wp:posOffset>
          </wp:positionV>
          <wp:extent cx="826389" cy="822960"/>
          <wp:effectExtent l="0" t="0" r="0" b="0"/>
          <wp:wrapTight wrapText="bothSides">
            <wp:wrapPolygon edited="0">
              <wp:start x="6475" y="0"/>
              <wp:lineTo x="0" y="3000"/>
              <wp:lineTo x="0" y="14000"/>
              <wp:lineTo x="498" y="17000"/>
              <wp:lineTo x="5479" y="21000"/>
              <wp:lineTo x="6973" y="21000"/>
              <wp:lineTo x="17931" y="21000"/>
              <wp:lineTo x="18429" y="21000"/>
              <wp:lineTo x="20919" y="16500"/>
              <wp:lineTo x="20919" y="1500"/>
              <wp:lineTo x="13946" y="0"/>
              <wp:lineTo x="6475" y="0"/>
            </wp:wrapPolygon>
          </wp:wrapTight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Key Club Logo Black Seal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6389" cy="822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mc:AlternateContent>
        <mc:Choice Requires="wps">
          <w:drawing>
            <wp:anchor distT="45720" distB="45720" distL="114300" distR="114300" simplePos="0" relativeHeight="251688448" behindDoc="0" locked="0" layoutInCell="1" allowOverlap="1" wp14:anchorId="553D1CBC" wp14:editId="24842866">
              <wp:simplePos x="0" y="0"/>
              <wp:positionH relativeFrom="column">
                <wp:posOffset>3998969</wp:posOffset>
              </wp:positionH>
              <wp:positionV relativeFrom="paragraph">
                <wp:posOffset>-322729</wp:posOffset>
              </wp:positionV>
              <wp:extent cx="2473960" cy="68580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3960" cy="685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ABE2661" w14:textId="77777777" w:rsidR="000B5E8F" w:rsidRPr="000B5E8F" w:rsidRDefault="000B5E8F">
                          <w:pPr>
                            <w:rPr>
                              <w:rFonts w:ascii="Century Gothic" w:hAnsi="Century Gothic"/>
                              <w:sz w:val="72"/>
                            </w:rPr>
                          </w:pPr>
                          <w:r w:rsidRPr="000B5E8F">
                            <w:rPr>
                              <w:rFonts w:ascii="Century Gothic" w:hAnsi="Century Gothic"/>
                              <w:sz w:val="72"/>
                            </w:rPr>
                            <w:t>| ARTICLE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3D1CB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314.9pt;margin-top:-25.4pt;width:194.8pt;height:54pt;z-index:251688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" filled="f" stroked="f">
              <v:textbox>
                <w:txbxContent>
                  <w:p w14:paraId="5ABE2661" w14:textId="77777777" w:rsidR="000B5E8F" w:rsidRPr="000B5E8F" w:rsidRDefault="000B5E8F">
                    <w:pPr>
                      <w:rPr>
                        <w:rFonts w:ascii="Century Gothic" w:hAnsi="Century Gothic"/>
                        <w:sz w:val="72"/>
                      </w:rPr>
                    </w:pPr>
                    <w:r w:rsidRPr="000B5E8F">
                      <w:rPr>
                        <w:rFonts w:ascii="Century Gothic" w:hAnsi="Century Gothic"/>
                        <w:sz w:val="72"/>
                      </w:rPr>
                      <w:t>| ARTICLE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80256" behindDoc="1" locked="0" layoutInCell="1" allowOverlap="1" wp14:anchorId="7D0EA233" wp14:editId="357173DE">
          <wp:simplePos x="0" y="0"/>
          <wp:positionH relativeFrom="column">
            <wp:posOffset>1371600</wp:posOffset>
          </wp:positionH>
          <wp:positionV relativeFrom="paragraph">
            <wp:posOffset>-121285</wp:posOffset>
          </wp:positionV>
          <wp:extent cx="2648585" cy="387350"/>
          <wp:effectExtent l="0" t="0" r="0" b="0"/>
          <wp:wrapTight wrapText="bothSides">
            <wp:wrapPolygon edited="0">
              <wp:start x="0" y="0"/>
              <wp:lineTo x="0" y="20184"/>
              <wp:lineTo x="20973" y="20184"/>
              <wp:lineTo x="21439" y="16997"/>
              <wp:lineTo x="21439" y="0"/>
              <wp:lineTo x="0" y="0"/>
            </wp:wrapPolygon>
          </wp:wrapTight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Key Club Logo Black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48585" cy="387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45FBF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18816" behindDoc="1" locked="0" layoutInCell="1" allowOverlap="1" wp14:anchorId="5C76D082" wp14:editId="5529E24B">
              <wp:simplePos x="0" y="0"/>
              <wp:positionH relativeFrom="column">
                <wp:posOffset>-1200785</wp:posOffset>
              </wp:positionH>
              <wp:positionV relativeFrom="paragraph">
                <wp:posOffset>-444500</wp:posOffset>
              </wp:positionV>
              <wp:extent cx="7886700" cy="1026160"/>
              <wp:effectExtent l="0" t="0" r="0" b="254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86700" cy="102616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txbx>
                      <w:txbxContent>
                        <w:p w14:paraId="01B24B0F" w14:textId="77777777" w:rsidR="00D45FBF" w:rsidRPr="00BA2477" w:rsidRDefault="00D45FBF" w:rsidP="00D45FBF">
                          <w:pPr>
                            <w:rPr>
                              <w:rFonts w:ascii="Century Gothic" w:hAnsi="Century Gothic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76D082" id="Rectangle 7" o:spid="_x0000_s1032" style="position:absolute;margin-left:-94.55pt;margin-top:-35pt;width:621pt;height:80.8pt;z-index:-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" fillcolor="#f79646 [3209]" stroked="f">
              <v:textbox>
                <w:txbxContent>
                  <w:p w14:paraId="01B24B0F" w14:textId="77777777" w:rsidR="00D45FBF" w:rsidRPr="00BA2477" w:rsidRDefault="00D45FBF" w:rsidP="00D45FBF">
                    <w:pPr>
                      <w:rPr>
                        <w:rFonts w:ascii="Century Gothic" w:hAnsi="Century Gothic"/>
                      </w:rPr>
                    </w:pPr>
                  </w:p>
                </w:txbxContent>
              </v:textbox>
            </v:rect>
          </w:pict>
        </mc:Fallback>
      </mc:AlternateContent>
    </w:r>
  </w:p>
  <w:p w14:paraId="428AE7DE" w14:textId="77777777" w:rsidR="00D45FBF" w:rsidRDefault="00D45FB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>
      <o:colormru v:ext="edit" colors="#007fa7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DA0"/>
    <w:rsid w:val="00014EE7"/>
    <w:rsid w:val="00081559"/>
    <w:rsid w:val="00085BC1"/>
    <w:rsid w:val="000A468F"/>
    <w:rsid w:val="000B5E8F"/>
    <w:rsid w:val="000D08CC"/>
    <w:rsid w:val="00107855"/>
    <w:rsid w:val="001129BE"/>
    <w:rsid w:val="00115FC2"/>
    <w:rsid w:val="00117084"/>
    <w:rsid w:val="001426FB"/>
    <w:rsid w:val="0019276A"/>
    <w:rsid w:val="00192795"/>
    <w:rsid w:val="001A67DA"/>
    <w:rsid w:val="001A71EB"/>
    <w:rsid w:val="001C1441"/>
    <w:rsid w:val="001D47D9"/>
    <w:rsid w:val="00223B9A"/>
    <w:rsid w:val="00243AE9"/>
    <w:rsid w:val="002534C1"/>
    <w:rsid w:val="00276C64"/>
    <w:rsid w:val="002F23AD"/>
    <w:rsid w:val="00321A22"/>
    <w:rsid w:val="003D623C"/>
    <w:rsid w:val="00405839"/>
    <w:rsid w:val="004108B7"/>
    <w:rsid w:val="0041614E"/>
    <w:rsid w:val="00437FED"/>
    <w:rsid w:val="00480A45"/>
    <w:rsid w:val="00496676"/>
    <w:rsid w:val="004B6178"/>
    <w:rsid w:val="004C1DE0"/>
    <w:rsid w:val="004C500D"/>
    <w:rsid w:val="004E383E"/>
    <w:rsid w:val="00502E88"/>
    <w:rsid w:val="005400D7"/>
    <w:rsid w:val="005436A1"/>
    <w:rsid w:val="0055276A"/>
    <w:rsid w:val="00556FD5"/>
    <w:rsid w:val="00577326"/>
    <w:rsid w:val="005C2F48"/>
    <w:rsid w:val="005E224A"/>
    <w:rsid w:val="005E413C"/>
    <w:rsid w:val="005F6B40"/>
    <w:rsid w:val="005F7F5B"/>
    <w:rsid w:val="0061070D"/>
    <w:rsid w:val="006137CD"/>
    <w:rsid w:val="00665CC4"/>
    <w:rsid w:val="006961AE"/>
    <w:rsid w:val="006B7423"/>
    <w:rsid w:val="006C02B4"/>
    <w:rsid w:val="006C09DC"/>
    <w:rsid w:val="00707831"/>
    <w:rsid w:val="00711F08"/>
    <w:rsid w:val="00722538"/>
    <w:rsid w:val="00771CA8"/>
    <w:rsid w:val="007F6E05"/>
    <w:rsid w:val="00852FB8"/>
    <w:rsid w:val="008576A3"/>
    <w:rsid w:val="00892C8B"/>
    <w:rsid w:val="00894289"/>
    <w:rsid w:val="008D0357"/>
    <w:rsid w:val="00952C09"/>
    <w:rsid w:val="00A06510"/>
    <w:rsid w:val="00A95AE5"/>
    <w:rsid w:val="00AD1E48"/>
    <w:rsid w:val="00B25428"/>
    <w:rsid w:val="00B30DA0"/>
    <w:rsid w:val="00B347F1"/>
    <w:rsid w:val="00B61A4E"/>
    <w:rsid w:val="00B84F18"/>
    <w:rsid w:val="00C02C64"/>
    <w:rsid w:val="00C301CA"/>
    <w:rsid w:val="00C441F8"/>
    <w:rsid w:val="00C575C3"/>
    <w:rsid w:val="00C824C8"/>
    <w:rsid w:val="00C85503"/>
    <w:rsid w:val="00CB132F"/>
    <w:rsid w:val="00CC3021"/>
    <w:rsid w:val="00CE0B35"/>
    <w:rsid w:val="00CF6CBB"/>
    <w:rsid w:val="00D04F01"/>
    <w:rsid w:val="00D07C96"/>
    <w:rsid w:val="00D16BEA"/>
    <w:rsid w:val="00D45FBF"/>
    <w:rsid w:val="00D525B4"/>
    <w:rsid w:val="00D63F99"/>
    <w:rsid w:val="00D826A5"/>
    <w:rsid w:val="00D91D15"/>
    <w:rsid w:val="00D97F81"/>
    <w:rsid w:val="00DA1EE3"/>
    <w:rsid w:val="00DB678A"/>
    <w:rsid w:val="00E006BE"/>
    <w:rsid w:val="00E21956"/>
    <w:rsid w:val="00E47233"/>
    <w:rsid w:val="00E60FA1"/>
    <w:rsid w:val="00E67A38"/>
    <w:rsid w:val="00EB2517"/>
    <w:rsid w:val="00EC6900"/>
    <w:rsid w:val="00EF5BA9"/>
    <w:rsid w:val="00F07C1B"/>
    <w:rsid w:val="00F16D1C"/>
    <w:rsid w:val="00F2691C"/>
    <w:rsid w:val="00F47F61"/>
    <w:rsid w:val="00F7687C"/>
    <w:rsid w:val="00F92822"/>
    <w:rsid w:val="00FB60BA"/>
    <w:rsid w:val="00FF0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7fa7"/>
    </o:shapedefaults>
    <o:shapelayout v:ext="edit">
      <o:idmap v:ext="edit" data="1"/>
    </o:shapelayout>
  </w:shapeDefaults>
  <w:decimalSymbol w:val="."/>
  <w:listSeparator w:val=","/>
  <w14:docId w14:val="6547B528"/>
  <w15:docId w15:val="{1E35CE6B-11F3-4A28-8FCF-641EB340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92822"/>
    <w:rPr>
      <w:sz w:val="24"/>
      <w:szCs w:val="24"/>
      <w:lang w:eastAsia="zh-CN"/>
    </w:rPr>
  </w:style>
  <w:style w:type="paragraph" w:styleId="Heading1">
    <w:name w:val="heading 1"/>
    <w:aliases w:val="CKI Header 2"/>
    <w:basedOn w:val="Normal"/>
    <w:next w:val="Normal"/>
    <w:qFormat/>
    <w:rsid w:val="002534C1"/>
    <w:pPr>
      <w:keepNext/>
      <w:spacing w:before="240" w:after="60"/>
      <w:outlineLvl w:val="0"/>
    </w:pPr>
    <w:rPr>
      <w:rFonts w:ascii="Century Gothic" w:eastAsia="MS Mincho" w:hAnsi="Century Gothic"/>
      <w:caps/>
      <w:kern w:val="32"/>
      <w:sz w:val="5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C575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575C3"/>
    <w:rPr>
      <w:rFonts w:ascii="Tahoma" w:hAnsi="Tahoma" w:cs="Tahoma"/>
      <w:sz w:val="16"/>
      <w:szCs w:val="16"/>
      <w:lang w:eastAsia="zh-CN"/>
    </w:rPr>
  </w:style>
  <w:style w:type="paragraph" w:customStyle="1" w:styleId="paragraph">
    <w:name w:val="paragraph"/>
    <w:basedOn w:val="Normal"/>
    <w:rsid w:val="00243AE9"/>
    <w:pPr>
      <w:spacing w:before="100" w:beforeAutospacing="1" w:after="100" w:afterAutospacing="1"/>
    </w:pPr>
    <w:rPr>
      <w:rFonts w:eastAsia="Times New Roman"/>
      <w:lang w:eastAsia="en-US"/>
    </w:rPr>
  </w:style>
  <w:style w:type="character" w:customStyle="1" w:styleId="normaltextrun">
    <w:name w:val="normaltextrun"/>
    <w:basedOn w:val="DefaultParagraphFont"/>
    <w:rsid w:val="00243AE9"/>
  </w:style>
  <w:style w:type="character" w:customStyle="1" w:styleId="eop">
    <w:name w:val="eop"/>
    <w:basedOn w:val="DefaultParagraphFont"/>
    <w:rsid w:val="00243AE9"/>
  </w:style>
  <w:style w:type="paragraph" w:styleId="Header">
    <w:name w:val="header"/>
    <w:basedOn w:val="Normal"/>
    <w:link w:val="HeaderChar"/>
    <w:uiPriority w:val="99"/>
    <w:unhideWhenUsed/>
    <w:rsid w:val="00D45F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5FBF"/>
    <w:rPr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D45F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5FBF"/>
    <w:rPr>
      <w:sz w:val="24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D97F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0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ana\OneDrive\Documents\PCHS\Key%20Club\Articles\Article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FFA96313DD3443E9EAB7B42B50382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2BFAC8-0C80-4240-BF4B-D8E780931758}"/>
      </w:docPartPr>
      <w:docPartBody>
        <w:p w:rsidR="00000000" w:rsidRDefault="00AE60B5">
          <w:pPr>
            <w:pStyle w:val="6FFA96313DD3443E9EAB7B42B50382AC"/>
          </w:pPr>
          <w:r w:rsidRPr="003662C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0B5"/>
    <w:rsid w:val="00AE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FFA96313DD3443E9EAB7B42B50382AC">
    <w:name w:val="6FFA96313DD3443E9EAB7B42B50382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6C27B-198F-4265-AB80-EA7B13A5E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Article Template</Template>
  <TotalTime>60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Keana Redfearn</dc:creator>
  <cp:lastModifiedBy>Keana Redfearn</cp:lastModifiedBy>
  <cp:revision>22</cp:revision>
  <dcterms:created xsi:type="dcterms:W3CDTF">2020-11-04T01:33:00Z</dcterms:created>
  <dcterms:modified xsi:type="dcterms:W3CDTF">2020-11-04T02:33:00Z</dcterms:modified>
</cp:coreProperties>
</file>